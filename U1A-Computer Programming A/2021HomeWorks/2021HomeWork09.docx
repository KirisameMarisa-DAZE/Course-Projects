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B79" w:rsidRPr="004E1509" w:rsidRDefault="0086581D" w:rsidP="00034A3C">
      <w:pPr>
        <w:pStyle w:val="af0"/>
        <w:rPr>
          <w:b/>
          <w:color w:val="FFFF00"/>
        </w:rPr>
      </w:pPr>
      <w:r w:rsidRPr="00183232">
        <w:rPr>
          <w:rFonts w:hint="eastAsia"/>
          <w:color w:val="000000" w:themeColor="text1"/>
          <w:lang w:val="zh-CN" w:bidi="zh-CN"/>
        </w:rPr>
        <w:t>《计算机程序设计</w:t>
      </w:r>
      <w:r w:rsidR="00DE1986" w:rsidRPr="00183232">
        <w:rPr>
          <w:color w:val="000000" w:themeColor="text1"/>
        </w:rPr>
        <mc:AlternateContent>
          <mc:Choice Requires="wpg">
            <w:drawing>
              <wp:anchor distT="0" distB="0" distL="114300" distR="114300" simplePos="0" relativeHeight="251910143" behindDoc="1" locked="1" layoutInCell="1" allowOverlap="1" wp14:anchorId="5027C001" wp14:editId="1FFDD2B6">
                <wp:simplePos x="0" y="0"/>
                <wp:positionH relativeFrom="page">
                  <wp:posOffset>-95250</wp:posOffset>
                </wp:positionH>
                <wp:positionV relativeFrom="page">
                  <wp:posOffset>438150</wp:posOffset>
                </wp:positionV>
                <wp:extent cx="8020685" cy="224790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24790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8D861" id="组 6" o:spid="_x0000_s1026" alt="标题: 背景横幅 - 说明 堆叠的书本、黑板和笔筒中的铅笔" style="position:absolute;left:0;text-align:left;margin-left:-7.5pt;margin-top:34.5pt;width:631.55pt;height:177pt;z-index:-251406337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Pr="00183232">
        <w:rPr>
          <w:rFonts w:hint="eastAsia"/>
          <w:color w:val="000000" w:themeColor="text1"/>
          <w:lang w:val="zh-CN" w:bidi="zh-CN"/>
        </w:rPr>
        <w:t xml:space="preserve">》作业 </w:t>
      </w:r>
      <w:r w:rsidRPr="00183232">
        <w:rPr>
          <w:rFonts w:hint="eastAsia"/>
          <w:b/>
          <w:color w:val="FFFF00"/>
          <w:highlight w:val="blue"/>
          <w:lang w:val="zh-CN" w:bidi="zh-CN"/>
        </w:rPr>
        <w:t>№-0</w:t>
      </w:r>
      <w:r w:rsidR="002232F5">
        <w:rPr>
          <w:b/>
          <w:color w:val="FFFF00"/>
          <w:highlight w:val="blue"/>
          <w:lang w:val="zh-CN" w:bidi="zh-CN"/>
        </w:rPr>
        <w:t>9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及第</w:t>
      </w:r>
      <w:r w:rsidR="002232F5">
        <w:rPr>
          <w:rFonts w:hint="eastAsia"/>
          <w:b/>
          <w:color w:val="FFFF00"/>
          <w:highlight w:val="blue"/>
          <w:lang w:val="zh-CN" w:bidi="zh-CN"/>
        </w:rPr>
        <w:t>8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次上机</w:t>
      </w:r>
    </w:p>
    <w:p w:rsidR="00A76AFA" w:rsidRPr="00A76AFA" w:rsidRDefault="00A76AFA" w:rsidP="00CD215B">
      <w:pPr>
        <w:pStyle w:val="1"/>
      </w:pPr>
      <w:r w:rsidRPr="00A76AFA">
        <w:rPr>
          <w:rFonts w:hint="eastAsia"/>
          <w:color w:val="000000" w:themeColor="text1"/>
        </w:rPr>
        <w:t xml:space="preserve"> </w:t>
      </w:r>
      <w:r w:rsidR="00CD215B">
        <w:rPr>
          <w:rFonts w:hint="eastAsia"/>
          <w:color w:val="000000" w:themeColor="text1"/>
        </w:rPr>
        <w:t>作业</w:t>
      </w:r>
      <w:r w:rsidR="004E1509" w:rsidRPr="00183232">
        <w:rPr>
          <w:rFonts w:hint="eastAsia"/>
          <w:color w:val="000000" w:themeColor="text1"/>
        </w:rPr>
        <w:t>内容要点：</w:t>
      </w:r>
      <w:r w:rsidRPr="00183232">
        <w:rPr>
          <w:rFonts w:hint="eastAsia"/>
          <w:color w:val="000000" w:themeColor="text1"/>
        </w:rPr>
        <w:t xml:space="preserve"> </w:t>
      </w:r>
      <w:r w:rsidR="00741B29">
        <w:rPr>
          <w:color w:val="000000" w:themeColor="text1"/>
        </w:rPr>
        <w:t xml:space="preserve"> </w:t>
      </w:r>
      <w:r w:rsidR="002232F5">
        <w:rPr>
          <w:rFonts w:hint="eastAsia"/>
          <w:color w:val="000000" w:themeColor="text1"/>
        </w:rPr>
        <w:t>指针</w:t>
      </w:r>
    </w:p>
    <w:p w:rsidR="00CD215B" w:rsidRDefault="00CD215B" w:rsidP="00A76AFA"/>
    <w:p w:rsidR="008617CF" w:rsidRDefault="00A76AFA" w:rsidP="00A76AFA">
      <w:r w:rsidRPr="00D914D5">
        <w:rPr>
          <w:rFonts w:hint="eastAsia"/>
        </w:rPr>
        <w:t>【</w:t>
      </w:r>
      <w:r w:rsidR="00CD215B">
        <w:rPr>
          <w:rFonts w:hint="eastAsia"/>
        </w:rPr>
        <w:t xml:space="preserve"> </w:t>
      </w:r>
      <w:r w:rsidRPr="00D914D5">
        <w:rPr>
          <w:rFonts w:hint="eastAsia"/>
        </w:rPr>
        <w:t>姓名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</w:t>
      </w:r>
      <w:r w:rsidR="00CD215B">
        <w:rPr>
          <w:u w:val="single"/>
        </w:rPr>
        <w:tab/>
      </w:r>
      <w:r w:rsidRPr="00D914D5">
        <w:rPr>
          <w:rFonts w:hint="eastAsia"/>
        </w:rPr>
        <w:t>学号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   </w:t>
      </w:r>
      <w:r w:rsidR="00CD215B">
        <w:rPr>
          <w:u w:val="single"/>
        </w:rPr>
        <w:tab/>
        <w:t xml:space="preserve"> </w:t>
      </w:r>
      <w:r w:rsidRPr="00D914D5">
        <w:rPr>
          <w:rFonts w:hint="eastAsia"/>
        </w:rPr>
        <w:t>】</w:t>
      </w:r>
    </w:p>
    <w:p w:rsidR="00A76AFA" w:rsidRPr="00741B29" w:rsidRDefault="00A76AFA" w:rsidP="00A76AFA">
      <w:pPr>
        <w:rPr>
          <w:b/>
          <w:color w:val="FF0000"/>
          <w:sz w:val="28"/>
        </w:rPr>
      </w:pPr>
      <w:r w:rsidRPr="00741B29">
        <w:rPr>
          <w:rFonts w:hint="eastAsia"/>
          <w:b/>
          <w:color w:val="FF0000"/>
          <w:sz w:val="28"/>
        </w:rPr>
        <w:t>【要求】</w:t>
      </w:r>
      <w:r w:rsidR="002232F5" w:rsidRPr="002232F5">
        <w:rPr>
          <w:rFonts w:hint="eastAsia"/>
          <w:b/>
          <w:color w:val="FF0000"/>
          <w:sz w:val="28"/>
        </w:rPr>
        <w:t>本次作业程序要求用指针实现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在计算机上编程程序，加上</w:t>
      </w:r>
      <w:r w:rsidRPr="008617CF">
        <w:rPr>
          <w:rFonts w:hint="eastAsia"/>
          <w:b/>
          <w:color w:val="FF0000"/>
          <w:sz w:val="24"/>
        </w:rPr>
        <w:t>必要的注释</w:t>
      </w:r>
      <w:r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上机实验，经助教检查通过后，复制</w:t>
      </w:r>
      <w:r w:rsidRPr="008617CF">
        <w:rPr>
          <w:rFonts w:hint="eastAsia"/>
          <w:b/>
          <w:color w:val="FF0000"/>
          <w:sz w:val="24"/>
        </w:rPr>
        <w:t>源码</w:t>
      </w:r>
      <w:r w:rsidR="00741B29" w:rsidRPr="008617CF">
        <w:rPr>
          <w:rFonts w:hint="eastAsia"/>
          <w:b/>
          <w:color w:val="auto"/>
          <w:sz w:val="24"/>
        </w:rPr>
        <w:t>并记录</w:t>
      </w:r>
      <w:r w:rsidR="00741B29" w:rsidRPr="008617CF">
        <w:rPr>
          <w:rFonts w:hint="eastAsia"/>
          <w:b/>
          <w:color w:val="FF0000"/>
          <w:sz w:val="24"/>
        </w:rPr>
        <w:t>实验结果</w:t>
      </w:r>
      <w:r w:rsidR="00741B29" w:rsidRPr="008617CF">
        <w:rPr>
          <w:rFonts w:hint="eastAsia"/>
          <w:b/>
          <w:color w:val="auto"/>
          <w:sz w:val="24"/>
        </w:rPr>
        <w:t>，完成</w:t>
      </w:r>
      <w:r w:rsidR="00741B29" w:rsidRPr="008617CF">
        <w:rPr>
          <w:rFonts w:hint="eastAsia"/>
          <w:b/>
          <w:color w:val="FF0000"/>
          <w:sz w:val="24"/>
        </w:rPr>
        <w:t>报告</w:t>
      </w:r>
      <w:r w:rsidR="00741B29"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741B29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实验报告：记录</w:t>
      </w:r>
      <w:r w:rsidRPr="008617CF">
        <w:rPr>
          <w:rFonts w:hint="eastAsia"/>
          <w:b/>
          <w:color w:val="FF0000"/>
          <w:sz w:val="24"/>
        </w:rPr>
        <w:t>调试及改错过程</w:t>
      </w:r>
      <w:r w:rsidRPr="008617CF">
        <w:rPr>
          <w:rFonts w:hint="eastAsia"/>
          <w:b/>
          <w:color w:val="auto"/>
          <w:sz w:val="24"/>
        </w:rPr>
        <w:t>；</w:t>
      </w:r>
      <w:bookmarkStart w:id="0" w:name="_Toc53130611"/>
      <w:r w:rsidRPr="008617CF">
        <w:rPr>
          <w:rFonts w:hint="eastAsia"/>
          <w:b/>
          <w:color w:val="auto"/>
          <w:sz w:val="24"/>
        </w:rPr>
        <w:t>知识点或方法技巧的</w:t>
      </w:r>
      <w:r w:rsidRPr="008617CF">
        <w:rPr>
          <w:rFonts w:hint="eastAsia"/>
          <w:b/>
          <w:color w:val="FF0000"/>
          <w:sz w:val="24"/>
        </w:rPr>
        <w:t>收获心得</w:t>
      </w:r>
      <w:r w:rsidRPr="008617CF">
        <w:rPr>
          <w:rFonts w:hint="eastAsia"/>
          <w:b/>
          <w:color w:val="auto"/>
          <w:sz w:val="24"/>
        </w:rPr>
        <w:t>.</w:t>
      </w:r>
    </w:p>
    <w:p w:rsidR="00A76AFA" w:rsidRPr="002A62BC" w:rsidRDefault="00A76AFA" w:rsidP="00A76AFA">
      <w:pPr>
        <w:rPr>
          <w:color w:val="FF0000"/>
        </w:rPr>
      </w:pPr>
    </w:p>
    <w:p w:rsidR="002232F5" w:rsidRPr="002232F5" w:rsidRDefault="00A76AFA" w:rsidP="002232F5">
      <w:pPr>
        <w:keepNext/>
        <w:keepLines/>
        <w:spacing w:before="260" w:after="260" w:line="416" w:lineRule="auto"/>
        <w:outlineLvl w:val="2"/>
        <w:rPr>
          <w:sz w:val="24"/>
        </w:rPr>
      </w:pPr>
      <w:r w:rsidRPr="00183232">
        <w:rPr>
          <w:rFonts w:ascii="等线" w:eastAsia="等线" w:hAnsi="等线" w:cs="Times New Roman"/>
          <w:b/>
          <w:bCs/>
          <w:sz w:val="32"/>
          <w:szCs w:val="32"/>
        </w:rPr>
        <w:t xml:space="preserve">1 </w:t>
      </w:r>
      <w:r w:rsidRPr="00183232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bookmarkEnd w:id="0"/>
      <w:r w:rsidR="00DA0A45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2232F5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输入一行文字（长度&lt;</w:t>
      </w:r>
      <w:r w:rsidR="002232F5">
        <w:rPr>
          <w:rFonts w:ascii="等线" w:eastAsia="等线" w:hAnsi="等线" w:cs="Times New Roman"/>
          <w:b/>
          <w:bCs/>
          <w:sz w:val="32"/>
          <w:szCs w:val="32"/>
        </w:rPr>
        <w:t>=200</w:t>
      </w:r>
      <w:r w:rsidR="002232F5">
        <w:rPr>
          <w:rFonts w:ascii="等线" w:eastAsia="等线" w:hAnsi="等线" w:cs="Times New Roman" w:hint="eastAsia"/>
          <w:b/>
          <w:bCs/>
          <w:sz w:val="32"/>
          <w:szCs w:val="32"/>
        </w:rPr>
        <w:t>），找出其中最长的单词并输出（若有多个则输出多个）。</w:t>
      </w:r>
    </w:p>
    <w:p w:rsidR="002232F5" w:rsidRPr="00B24873" w:rsidRDefault="002232F5" w:rsidP="002232F5">
      <w:pPr>
        <w:ind w:left="720"/>
        <w:rPr>
          <w:rFonts w:ascii="等线" w:eastAsia="等线" w:hAnsi="等线" w:cs="Times New Roman"/>
          <w:b/>
          <w:sz w:val="25"/>
          <w:szCs w:val="21"/>
        </w:rPr>
      </w:pPr>
      <w:r w:rsidRPr="00B24873">
        <w:rPr>
          <w:rFonts w:ascii="等线" w:eastAsia="等线" w:hAnsi="等线" w:cs="Times New Roman" w:hint="eastAsia"/>
          <w:b/>
          <w:sz w:val="25"/>
          <w:szCs w:val="21"/>
        </w:rPr>
        <w:t xml:space="preserve">输入样例: </w:t>
      </w:r>
    </w:p>
    <w:p w:rsidR="002232F5" w:rsidRPr="00B24873" w:rsidRDefault="002232F5" w:rsidP="002232F5">
      <w:pPr>
        <w:ind w:left="720"/>
        <w:rPr>
          <w:rFonts w:ascii="等线" w:eastAsia="等线" w:hAnsi="等线" w:cs="Times New Roman"/>
          <w:b/>
          <w:sz w:val="25"/>
          <w:szCs w:val="21"/>
        </w:rPr>
      </w:pPr>
      <w:r w:rsidRPr="00B24873">
        <w:rPr>
          <w:rFonts w:ascii="等线" w:eastAsia="等线" w:hAnsi="等线" w:cs="Times New Roman"/>
          <w:b/>
          <w:sz w:val="25"/>
          <w:szCs w:val="21"/>
        </w:rPr>
        <w:t>TED believes passionately that ideas have the power to change attitudes, lives, and ultimately, the world.</w:t>
      </w:r>
    </w:p>
    <w:p w:rsidR="002232F5" w:rsidRPr="00B24873" w:rsidRDefault="002232F5" w:rsidP="002232F5">
      <w:pPr>
        <w:ind w:left="720"/>
        <w:rPr>
          <w:rFonts w:ascii="等线" w:eastAsia="等线" w:hAnsi="等线" w:cs="Times New Roman"/>
          <w:b/>
          <w:sz w:val="25"/>
          <w:szCs w:val="21"/>
        </w:rPr>
      </w:pPr>
      <w:r w:rsidRPr="00B24873">
        <w:rPr>
          <w:rFonts w:ascii="等线" w:eastAsia="等线" w:hAnsi="等线" w:cs="Times New Roman" w:hint="eastAsia"/>
          <w:b/>
          <w:sz w:val="25"/>
          <w:szCs w:val="21"/>
        </w:rPr>
        <w:t xml:space="preserve">输出样例：  </w:t>
      </w:r>
      <w:proofErr w:type="gramStart"/>
      <w:r w:rsidRPr="00B24873">
        <w:rPr>
          <w:rFonts w:ascii="等线" w:eastAsia="等线" w:hAnsi="等线" w:cs="Times New Roman"/>
          <w:b/>
          <w:sz w:val="25"/>
          <w:szCs w:val="21"/>
        </w:rPr>
        <w:t>passionately</w:t>
      </w:r>
      <w:proofErr w:type="gramEnd"/>
    </w:p>
    <w:p w:rsidR="00B70E34" w:rsidRPr="002232F5" w:rsidRDefault="00B70E34" w:rsidP="002232F5">
      <w:pPr>
        <w:rPr>
          <w:sz w:val="24"/>
          <w:szCs w:val="24"/>
        </w:rPr>
      </w:pPr>
    </w:p>
    <w:p w:rsidR="003425BD" w:rsidRPr="00B70E34" w:rsidRDefault="00DA0A45" w:rsidP="00B70E34"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3425BD" w:rsidRPr="003425BD" w:rsidRDefault="003425BD" w:rsidP="003425BD"/>
    <w:p w:rsidR="00741B29" w:rsidRPr="00B24873" w:rsidRDefault="00741B29" w:rsidP="00741B29">
      <w:pPr>
        <w:pStyle w:val="a2"/>
        <w:numPr>
          <w:ilvl w:val="0"/>
          <w:numId w:val="29"/>
        </w:numPr>
        <w:jc w:val="left"/>
        <w:rPr>
          <w:sz w:val="28"/>
        </w:rPr>
      </w:pPr>
      <w:r w:rsidRPr="00B24873">
        <w:rPr>
          <w:rFonts w:hint="eastAsia"/>
          <w:sz w:val="28"/>
        </w:rPr>
        <w:t>【源码】</w:t>
      </w:r>
    </w:p>
    <w:p w:rsidR="00741B29" w:rsidRPr="00B24873" w:rsidRDefault="00741B29" w:rsidP="00741B29">
      <w:pPr>
        <w:pStyle w:val="a2"/>
        <w:numPr>
          <w:ilvl w:val="0"/>
          <w:numId w:val="29"/>
        </w:numPr>
        <w:jc w:val="left"/>
        <w:rPr>
          <w:sz w:val="28"/>
        </w:rPr>
      </w:pPr>
      <w:r w:rsidRPr="00B24873">
        <w:rPr>
          <w:rFonts w:hint="eastAsia"/>
          <w:sz w:val="28"/>
        </w:rPr>
        <w:t>【运行结果】</w:t>
      </w:r>
    </w:p>
    <w:p w:rsidR="00741B29" w:rsidRPr="00B24873" w:rsidRDefault="00741B29" w:rsidP="00741B29">
      <w:pPr>
        <w:pStyle w:val="a2"/>
        <w:numPr>
          <w:ilvl w:val="0"/>
          <w:numId w:val="29"/>
        </w:numPr>
        <w:jc w:val="left"/>
        <w:rPr>
          <w:sz w:val="28"/>
        </w:rPr>
      </w:pPr>
      <w:r w:rsidRPr="00B24873">
        <w:rPr>
          <w:rFonts w:hint="eastAsia"/>
          <w:sz w:val="28"/>
        </w:rPr>
        <w:t>【实验报告】</w:t>
      </w:r>
    </w:p>
    <w:p w:rsidR="00A76AFA" w:rsidRPr="00A76AFA" w:rsidRDefault="00A76AFA" w:rsidP="00A76AFA">
      <w:pPr>
        <w:ind w:firstLineChars="350" w:firstLine="735"/>
        <w:rPr>
          <w:rFonts w:asciiTheme="minorEastAsia" w:eastAsiaTheme="minorEastAsia" w:hAnsiTheme="minorEastAsia" w:cs="Times New Roman"/>
          <w:szCs w:val="21"/>
        </w:rPr>
      </w:pPr>
    </w:p>
    <w:p w:rsidR="00A76AFA" w:rsidRPr="00714F3C" w:rsidRDefault="00A76AFA" w:rsidP="00A76AFA">
      <w:pPr>
        <w:ind w:firstLineChars="350" w:firstLine="735"/>
        <w:rPr>
          <w:rFonts w:ascii="等线" w:eastAsia="等线" w:hAnsi="等线" w:cs="Times New Roman"/>
          <w:szCs w:val="21"/>
        </w:rPr>
      </w:pPr>
    </w:p>
    <w:p w:rsidR="00B24873" w:rsidRDefault="00A76AFA" w:rsidP="00B24873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  <w:bookmarkStart w:id="1" w:name="_Toc53130612"/>
      <w:r>
        <w:rPr>
          <w:rFonts w:ascii="等线" w:eastAsia="等线" w:hAnsi="等线" w:cs="Times New Roman" w:hint="eastAsia"/>
          <w:b/>
          <w:bCs/>
          <w:sz w:val="32"/>
          <w:szCs w:val="21"/>
        </w:rPr>
        <w:lastRenderedPageBreak/>
        <w:t>2</w:t>
      </w:r>
      <w:r w:rsidRPr="00714F3C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r w:rsidRPr="00714F3C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bookmarkEnd w:id="1"/>
      <w:r w:rsidR="00A61F2E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DA0A45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2232F5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B24873">
        <w:rPr>
          <w:rFonts w:ascii="等线" w:eastAsia="等线" w:hAnsi="等线" w:cs="Times New Roman" w:hint="eastAsia"/>
          <w:b/>
          <w:bCs/>
          <w:sz w:val="32"/>
          <w:szCs w:val="32"/>
        </w:rPr>
        <w:t>设c</w:t>
      </w:r>
      <w:r w:rsidR="00B24873">
        <w:rPr>
          <w:rFonts w:ascii="等线" w:eastAsia="等线" w:hAnsi="等线" w:cs="Times New Roman"/>
          <w:b/>
          <w:bCs/>
          <w:sz w:val="32"/>
          <w:szCs w:val="32"/>
        </w:rPr>
        <w:t xml:space="preserve">har countries[10][40], </w:t>
      </w:r>
      <w:r w:rsidR="00B24873">
        <w:rPr>
          <w:rFonts w:ascii="等线" w:eastAsia="等线" w:hAnsi="等线" w:cs="Times New Roman" w:hint="eastAsia"/>
          <w:b/>
          <w:bCs/>
          <w:sz w:val="32"/>
          <w:szCs w:val="32"/>
        </w:rPr>
        <w:t>并存储十个国家的名称。保持counties内容不变，针对该数组制作两张索引表，索引表用指针数组实现，每个指针指向一个字符串（国家名称），要求将一张索引</w:t>
      </w:r>
      <w:proofErr w:type="gramStart"/>
      <w:r w:rsidR="00B24873">
        <w:rPr>
          <w:rFonts w:ascii="等线" w:eastAsia="等线" w:hAnsi="等线" w:cs="Times New Roman" w:hint="eastAsia"/>
          <w:b/>
          <w:bCs/>
          <w:sz w:val="32"/>
          <w:szCs w:val="32"/>
        </w:rPr>
        <w:t>表按照串</w:t>
      </w:r>
      <w:proofErr w:type="gramEnd"/>
      <w:r w:rsidR="00B24873">
        <w:rPr>
          <w:rFonts w:ascii="等线" w:eastAsia="等线" w:hAnsi="等线" w:cs="Times New Roman" w:hint="eastAsia"/>
          <w:b/>
          <w:bCs/>
          <w:sz w:val="32"/>
          <w:szCs w:val="32"/>
        </w:rPr>
        <w:t>长（从小到大）排序，另一张索引表根据首字母（ASCII码顺序）排序。利用两张索引表输出两种排好序的国家名称。</w:t>
      </w:r>
    </w:p>
    <w:p w:rsidR="00B24873" w:rsidRDefault="00B24873" w:rsidP="00B24873">
      <w:pPr>
        <w:rPr>
          <w:b/>
        </w:rPr>
      </w:pPr>
      <w:r>
        <w:rPr>
          <w:rFonts w:hint="eastAsia"/>
          <w:b/>
        </w:rPr>
        <w:t>输入</w:t>
      </w:r>
      <w:r w:rsidRPr="002125AC">
        <w:rPr>
          <w:rFonts w:hint="eastAsia"/>
          <w:b/>
        </w:rPr>
        <w:t>样例：</w:t>
      </w:r>
    </w:p>
    <w:p w:rsidR="00B24873" w:rsidRPr="00A430F0" w:rsidRDefault="00B24873" w:rsidP="00B24873">
      <w:pPr>
        <w:rPr>
          <w:b/>
        </w:rPr>
      </w:pPr>
      <w:r w:rsidRPr="00A430F0">
        <w:rPr>
          <w:b/>
        </w:rPr>
        <w:t>Saint Vincent and the Grenadines</w:t>
      </w:r>
    </w:p>
    <w:p w:rsidR="00B24873" w:rsidRDefault="00B24873" w:rsidP="00B24873">
      <w:pPr>
        <w:rPr>
          <w:b/>
        </w:rPr>
      </w:pPr>
      <w:r w:rsidRPr="00A430F0">
        <w:rPr>
          <w:b/>
        </w:rPr>
        <w:t>El Salvador</w:t>
      </w:r>
    </w:p>
    <w:p w:rsidR="00B24873" w:rsidRDefault="00B24873" w:rsidP="00B24873">
      <w:pPr>
        <w:rPr>
          <w:b/>
        </w:rPr>
      </w:pPr>
      <w:r w:rsidRPr="00A430F0">
        <w:rPr>
          <w:b/>
        </w:rPr>
        <w:t>Papua New Guinea</w:t>
      </w:r>
    </w:p>
    <w:p w:rsidR="00B24873" w:rsidRPr="00A430F0" w:rsidRDefault="00B24873" w:rsidP="00B24873">
      <w:pPr>
        <w:rPr>
          <w:b/>
        </w:rPr>
      </w:pPr>
      <w:r w:rsidRPr="00A430F0">
        <w:rPr>
          <w:b/>
        </w:rPr>
        <w:t>Niue</w:t>
      </w:r>
    </w:p>
    <w:p w:rsidR="00B24873" w:rsidRDefault="00B24873" w:rsidP="00B24873">
      <w:pPr>
        <w:rPr>
          <w:b/>
        </w:rPr>
      </w:pPr>
      <w:r w:rsidRPr="00A430F0">
        <w:rPr>
          <w:b/>
        </w:rPr>
        <w:t>Norfolk Island</w:t>
      </w:r>
    </w:p>
    <w:p w:rsidR="00B24873" w:rsidRPr="00A430F0" w:rsidRDefault="00B24873" w:rsidP="00B24873">
      <w:pPr>
        <w:rPr>
          <w:b/>
        </w:rPr>
      </w:pPr>
      <w:r w:rsidRPr="00A430F0">
        <w:rPr>
          <w:b/>
        </w:rPr>
        <w:t>United Arab Emirates</w:t>
      </w:r>
    </w:p>
    <w:p w:rsidR="00B24873" w:rsidRPr="00A430F0" w:rsidRDefault="00B24873" w:rsidP="00B24873">
      <w:pPr>
        <w:rPr>
          <w:b/>
        </w:rPr>
      </w:pPr>
      <w:r w:rsidRPr="00A430F0">
        <w:rPr>
          <w:b/>
        </w:rPr>
        <w:t>United Kingdom</w:t>
      </w:r>
    </w:p>
    <w:p w:rsidR="00B24873" w:rsidRDefault="00B24873" w:rsidP="00B24873">
      <w:pPr>
        <w:rPr>
          <w:b/>
        </w:rPr>
      </w:pPr>
      <w:r w:rsidRPr="00A430F0">
        <w:rPr>
          <w:b/>
        </w:rPr>
        <w:t>United States</w:t>
      </w:r>
    </w:p>
    <w:p w:rsidR="00B24873" w:rsidRPr="00A430F0" w:rsidRDefault="00B24873" w:rsidP="00B24873">
      <w:pPr>
        <w:rPr>
          <w:b/>
        </w:rPr>
      </w:pPr>
      <w:r w:rsidRPr="00A430F0">
        <w:rPr>
          <w:b/>
        </w:rPr>
        <w:t>Slovenia</w:t>
      </w:r>
    </w:p>
    <w:p w:rsidR="00B24873" w:rsidRDefault="00B24873" w:rsidP="00B24873">
      <w:pPr>
        <w:rPr>
          <w:b/>
        </w:rPr>
      </w:pPr>
      <w:r w:rsidRPr="00A430F0">
        <w:rPr>
          <w:b/>
        </w:rPr>
        <w:t>Solomon Islands</w:t>
      </w:r>
    </w:p>
    <w:p w:rsidR="00B24873" w:rsidRDefault="00B24873" w:rsidP="00B24873">
      <w:pPr>
        <w:rPr>
          <w:b/>
        </w:rPr>
      </w:pPr>
    </w:p>
    <w:p w:rsidR="00B24873" w:rsidRPr="002125AC" w:rsidRDefault="00B24873" w:rsidP="00B24873">
      <w:r>
        <w:rPr>
          <w:rFonts w:hint="eastAsia"/>
          <w:b/>
        </w:rPr>
        <w:t xml:space="preserve"> </w:t>
      </w:r>
    </w:p>
    <w:p w:rsidR="00A76AFA" w:rsidRDefault="00A76AFA" w:rsidP="00A76AFA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</w:p>
    <w:p w:rsidR="003A6A99" w:rsidRPr="003A6A99" w:rsidRDefault="002232F5" w:rsidP="000E073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09185E" w:rsidRPr="00B24873" w:rsidRDefault="0009185E" w:rsidP="0009185E">
      <w:pPr>
        <w:pStyle w:val="a2"/>
        <w:numPr>
          <w:ilvl w:val="0"/>
          <w:numId w:val="35"/>
        </w:numPr>
        <w:jc w:val="left"/>
        <w:rPr>
          <w:sz w:val="28"/>
        </w:rPr>
      </w:pPr>
      <w:r w:rsidRPr="00B24873">
        <w:rPr>
          <w:rFonts w:hint="eastAsia"/>
          <w:sz w:val="28"/>
        </w:rPr>
        <w:t>【源码】</w:t>
      </w:r>
    </w:p>
    <w:p w:rsidR="0009185E" w:rsidRPr="00B24873" w:rsidRDefault="0009185E" w:rsidP="0009185E">
      <w:pPr>
        <w:pStyle w:val="a2"/>
        <w:numPr>
          <w:ilvl w:val="0"/>
          <w:numId w:val="35"/>
        </w:numPr>
        <w:jc w:val="left"/>
        <w:rPr>
          <w:sz w:val="28"/>
        </w:rPr>
      </w:pPr>
      <w:r w:rsidRPr="00B24873">
        <w:rPr>
          <w:rFonts w:hint="eastAsia"/>
          <w:sz w:val="28"/>
        </w:rPr>
        <w:t>【运行结果】</w:t>
      </w:r>
    </w:p>
    <w:p w:rsidR="0009185E" w:rsidRPr="00B24873" w:rsidRDefault="0009185E" w:rsidP="0009185E">
      <w:pPr>
        <w:pStyle w:val="a2"/>
        <w:numPr>
          <w:ilvl w:val="0"/>
          <w:numId w:val="35"/>
        </w:numPr>
        <w:jc w:val="left"/>
        <w:rPr>
          <w:sz w:val="28"/>
        </w:rPr>
      </w:pPr>
      <w:r w:rsidRPr="00B24873">
        <w:rPr>
          <w:rFonts w:hint="eastAsia"/>
          <w:sz w:val="28"/>
        </w:rPr>
        <w:t>【实验报告】</w:t>
      </w:r>
    </w:p>
    <w:p w:rsidR="00C62CED" w:rsidRDefault="000A0CDD" w:rsidP="00C62CED">
      <w:bookmarkStart w:id="2" w:name="_GoBack"/>
      <w:bookmarkEnd w:id="2"/>
      <w:r>
        <w:rPr>
          <w:rFonts w:ascii="等线" w:eastAsia="等线" w:hAnsi="等线" w:cs="Times New Roman" w:hint="eastAsia"/>
          <w:b/>
          <w:bCs/>
          <w:sz w:val="32"/>
          <w:szCs w:val="32"/>
        </w:rPr>
        <w:lastRenderedPageBreak/>
        <w:t>3</w:t>
      </w:r>
      <w:r>
        <w:rPr>
          <w:rFonts w:ascii="等线" w:eastAsia="等线" w:hAnsi="等线" w:cs="Times New Roman"/>
          <w:b/>
          <w:bCs/>
          <w:sz w:val="32"/>
          <w:szCs w:val="32"/>
        </w:rPr>
        <w:t xml:space="preserve">.  </w:t>
      </w:r>
      <w:r w:rsidR="00DA0A45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2232F5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DA0A45">
        <w:rPr>
          <w:rFonts w:hint="eastAsia"/>
        </w:rPr>
        <w:t xml:space="preserve"> </w:t>
      </w:r>
      <w:r w:rsidR="00B24873" w:rsidRPr="00871F40">
        <w:rPr>
          <w:rFonts w:ascii="等线" w:eastAsia="等线" w:hAnsi="等线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12191" behindDoc="0" locked="0" layoutInCell="1" allowOverlap="1" wp14:anchorId="2D7CB2ED" wp14:editId="23E902C5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4410691" cy="828791"/>
            <wp:effectExtent l="0" t="0" r="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2F5">
        <w:rPr>
          <w:rFonts w:hint="eastAsia"/>
        </w:rPr>
        <w:t xml:space="preserve"> </w:t>
      </w:r>
    </w:p>
    <w:p w:rsidR="00B24873" w:rsidRPr="00B24873" w:rsidRDefault="002232F5" w:rsidP="00B24873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sz w:val="29"/>
          <w:szCs w:val="21"/>
        </w:rPr>
      </w:pPr>
      <w:r w:rsidRPr="00B24873">
        <w:rPr>
          <w:rFonts w:hint="eastAsia"/>
          <w:sz w:val="23"/>
        </w:rPr>
        <w:t xml:space="preserve"> </w:t>
      </w:r>
      <w:r w:rsidR="00B24873" w:rsidRPr="00B24873">
        <w:rPr>
          <w:rFonts w:ascii="等线" w:eastAsia="等线" w:hAnsi="等线" w:cs="Times New Roman" w:hint="eastAsia"/>
          <w:b/>
          <w:sz w:val="29"/>
          <w:szCs w:val="21"/>
        </w:rPr>
        <w:t>使用指向函数的指针实现。</w:t>
      </w:r>
    </w:p>
    <w:p w:rsidR="00C62CED" w:rsidRPr="00B24873" w:rsidRDefault="00C62CED" w:rsidP="00C62CED"/>
    <w:p w:rsidR="000A0CDD" w:rsidRDefault="000A0CDD" w:rsidP="000A0CDD"/>
    <w:p w:rsidR="000A0CDD" w:rsidRDefault="000A0CDD" w:rsidP="000A0CDD"/>
    <w:p w:rsidR="007D6C97" w:rsidRPr="00741B29" w:rsidRDefault="007D6C97" w:rsidP="00DA0A45">
      <w:pPr>
        <w:pStyle w:val="a2"/>
        <w:numPr>
          <w:ilvl w:val="0"/>
          <w:numId w:val="36"/>
        </w:numPr>
        <w:jc w:val="left"/>
      </w:pPr>
      <w:r w:rsidRPr="00741B29">
        <w:rPr>
          <w:rFonts w:hint="eastAsia"/>
        </w:rPr>
        <w:t>【源码】</w:t>
      </w:r>
    </w:p>
    <w:p w:rsidR="007D6C97" w:rsidRPr="00741B29" w:rsidRDefault="007D6C97" w:rsidP="00DA0A45">
      <w:pPr>
        <w:pStyle w:val="a2"/>
        <w:numPr>
          <w:ilvl w:val="0"/>
          <w:numId w:val="36"/>
        </w:numPr>
        <w:jc w:val="left"/>
      </w:pPr>
      <w:r w:rsidRPr="00741B29">
        <w:rPr>
          <w:rFonts w:hint="eastAsia"/>
        </w:rPr>
        <w:t>【运行结果】</w:t>
      </w:r>
    </w:p>
    <w:p w:rsidR="007D6C97" w:rsidRPr="00741B29" w:rsidRDefault="007D6C97" w:rsidP="00DA0A45">
      <w:pPr>
        <w:pStyle w:val="a2"/>
        <w:numPr>
          <w:ilvl w:val="0"/>
          <w:numId w:val="36"/>
        </w:numPr>
        <w:jc w:val="left"/>
      </w:pPr>
      <w:r w:rsidRPr="00741B29">
        <w:rPr>
          <w:rFonts w:hint="eastAsia"/>
        </w:rPr>
        <w:t>【实验报告】</w:t>
      </w:r>
    </w:p>
    <w:p w:rsidR="007D6C97" w:rsidRDefault="007D6C97" w:rsidP="000A0CDD"/>
    <w:sectPr w:rsidR="007D6C97" w:rsidSect="00053B34">
      <w:footerReference w:type="first" r:id="rId13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0B4" w:rsidRDefault="007B20B4" w:rsidP="00600433">
      <w:pPr>
        <w:spacing w:after="0" w:line="240" w:lineRule="auto"/>
      </w:pPr>
      <w:r>
        <w:separator/>
      </w:r>
    </w:p>
  </w:endnote>
  <w:endnote w:type="continuationSeparator" w:id="0">
    <w:p w:rsidR="007B20B4" w:rsidRDefault="007B20B4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B55" w:rsidRDefault="008872F8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608E0DDB" wp14:editId="60D994FE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7DD9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6" type="#_x0000_t7" alt="标题: 装饰性边框" style="position:absolute;left:0;text-align:left;margin-left:527.75pt;margin-top:803.95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0B4" w:rsidRDefault="007B20B4" w:rsidP="00600433">
      <w:pPr>
        <w:spacing w:after="0" w:line="240" w:lineRule="auto"/>
      </w:pPr>
      <w:r>
        <w:separator/>
      </w:r>
    </w:p>
  </w:footnote>
  <w:footnote w:type="continuationSeparator" w:id="0">
    <w:p w:rsidR="007B20B4" w:rsidRDefault="007B20B4" w:rsidP="0060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92FF5"/>
    <w:multiLevelType w:val="hybridMultilevel"/>
    <w:tmpl w:val="FACAD5A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6760B17"/>
    <w:multiLevelType w:val="hybridMultilevel"/>
    <w:tmpl w:val="60C869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3C15AC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235100F"/>
    <w:multiLevelType w:val="hybridMultilevel"/>
    <w:tmpl w:val="9EEEB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8558C9"/>
    <w:multiLevelType w:val="hybridMultilevel"/>
    <w:tmpl w:val="E182F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E5B790D"/>
    <w:multiLevelType w:val="hybridMultilevel"/>
    <w:tmpl w:val="6D9694F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A56CEE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1B3D77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4C73ED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E235C1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FD84B86"/>
    <w:multiLevelType w:val="hybridMultilevel"/>
    <w:tmpl w:val="F8F8E1A8"/>
    <w:lvl w:ilvl="0" w:tplc="EAD0BB38">
      <w:start w:val="1"/>
      <w:numFmt w:val="decimal"/>
      <w:lvlText w:val="（%1）"/>
      <w:lvlJc w:val="left"/>
      <w:pPr>
        <w:ind w:left="1080" w:hanging="720"/>
      </w:pPr>
      <w:rPr>
        <w:rFonts w:ascii="新宋体" w:eastAsia="新宋体" w:hAnsi="新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70333598"/>
    <w:multiLevelType w:val="hybridMultilevel"/>
    <w:tmpl w:val="691E1A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0DC092C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8F7642"/>
    <w:multiLevelType w:val="hybridMultilevel"/>
    <w:tmpl w:val="0E02E8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61D0706"/>
    <w:multiLevelType w:val="hybridMultilevel"/>
    <w:tmpl w:val="2278C6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67B1958"/>
    <w:multiLevelType w:val="hybridMultilevel"/>
    <w:tmpl w:val="E9064652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1FDCABB0">
      <w:start w:val="1"/>
      <w:numFmt w:val="decimal"/>
      <w:lvlText w:val="（%2）"/>
      <w:lvlJc w:val="left"/>
      <w:pPr>
        <w:ind w:left="1500" w:hanging="10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7D2B216C"/>
    <w:multiLevelType w:val="hybridMultilevel"/>
    <w:tmpl w:val="A342CDC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5" w15:restartNumberingAfterBreak="0">
    <w:nsid w:val="7DA872A7"/>
    <w:multiLevelType w:val="hybridMultilevel"/>
    <w:tmpl w:val="A22C0C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6"/>
  </w:num>
  <w:num w:numId="2">
    <w:abstractNumId w:val="24"/>
  </w:num>
  <w:num w:numId="3">
    <w:abstractNumId w:val="15"/>
  </w:num>
  <w:num w:numId="4">
    <w:abstractNumId w:val="18"/>
  </w:num>
  <w:num w:numId="5">
    <w:abstractNumId w:val="25"/>
  </w:num>
  <w:num w:numId="6">
    <w:abstractNumId w:val="12"/>
  </w:num>
  <w:num w:numId="7">
    <w:abstractNumId w:val="33"/>
  </w:num>
  <w:num w:numId="8">
    <w:abstractNumId w:val="27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30"/>
  </w:num>
  <w:num w:numId="20">
    <w:abstractNumId w:val="14"/>
  </w:num>
  <w:num w:numId="21">
    <w:abstractNumId w:val="11"/>
  </w:num>
  <w:num w:numId="22">
    <w:abstractNumId w:val="35"/>
  </w:num>
  <w:num w:numId="23">
    <w:abstractNumId w:val="16"/>
  </w:num>
  <w:num w:numId="24">
    <w:abstractNumId w:val="31"/>
  </w:num>
  <w:num w:numId="25">
    <w:abstractNumId w:val="10"/>
  </w:num>
  <w:num w:numId="26">
    <w:abstractNumId w:val="17"/>
  </w:num>
  <w:num w:numId="27">
    <w:abstractNumId w:val="23"/>
  </w:num>
  <w:num w:numId="28">
    <w:abstractNumId w:val="32"/>
  </w:num>
  <w:num w:numId="29">
    <w:abstractNumId w:val="21"/>
  </w:num>
  <w:num w:numId="30">
    <w:abstractNumId w:val="13"/>
  </w:num>
  <w:num w:numId="31">
    <w:abstractNumId w:val="20"/>
  </w:num>
  <w:num w:numId="32">
    <w:abstractNumId w:val="19"/>
  </w:num>
  <w:num w:numId="33">
    <w:abstractNumId w:val="28"/>
  </w:num>
  <w:num w:numId="34">
    <w:abstractNumId w:val="34"/>
  </w:num>
  <w:num w:numId="35">
    <w:abstractNumId w:val="29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185E"/>
    <w:rsid w:val="00097195"/>
    <w:rsid w:val="00097412"/>
    <w:rsid w:val="000A0CDD"/>
    <w:rsid w:val="000A477C"/>
    <w:rsid w:val="000B7B9C"/>
    <w:rsid w:val="000C22BA"/>
    <w:rsid w:val="000D3B03"/>
    <w:rsid w:val="000E0739"/>
    <w:rsid w:val="000E7930"/>
    <w:rsid w:val="00111631"/>
    <w:rsid w:val="00116A32"/>
    <w:rsid w:val="00160863"/>
    <w:rsid w:val="00170B79"/>
    <w:rsid w:val="00183232"/>
    <w:rsid w:val="00183287"/>
    <w:rsid w:val="001A7E9B"/>
    <w:rsid w:val="001B11F5"/>
    <w:rsid w:val="001B6306"/>
    <w:rsid w:val="001E6166"/>
    <w:rsid w:val="001E7FD5"/>
    <w:rsid w:val="0020509C"/>
    <w:rsid w:val="00206FAA"/>
    <w:rsid w:val="002232F5"/>
    <w:rsid w:val="00245FB1"/>
    <w:rsid w:val="00247537"/>
    <w:rsid w:val="00261DAC"/>
    <w:rsid w:val="00262DC0"/>
    <w:rsid w:val="0026678F"/>
    <w:rsid w:val="00284B3A"/>
    <w:rsid w:val="0028749C"/>
    <w:rsid w:val="00287F38"/>
    <w:rsid w:val="002B1D0C"/>
    <w:rsid w:val="002B606A"/>
    <w:rsid w:val="002C5A0A"/>
    <w:rsid w:val="002E503E"/>
    <w:rsid w:val="002E6F9A"/>
    <w:rsid w:val="00302A2A"/>
    <w:rsid w:val="00314D93"/>
    <w:rsid w:val="0032095E"/>
    <w:rsid w:val="00321A18"/>
    <w:rsid w:val="00336B37"/>
    <w:rsid w:val="00337EA5"/>
    <w:rsid w:val="003425BD"/>
    <w:rsid w:val="00345876"/>
    <w:rsid w:val="0035513C"/>
    <w:rsid w:val="00355E2E"/>
    <w:rsid w:val="003A247F"/>
    <w:rsid w:val="003A6A99"/>
    <w:rsid w:val="003B4CA9"/>
    <w:rsid w:val="003D3925"/>
    <w:rsid w:val="003D5E48"/>
    <w:rsid w:val="003F3931"/>
    <w:rsid w:val="00432AA6"/>
    <w:rsid w:val="004347CB"/>
    <w:rsid w:val="00465177"/>
    <w:rsid w:val="004B1630"/>
    <w:rsid w:val="004B626C"/>
    <w:rsid w:val="004E1509"/>
    <w:rsid w:val="004F2159"/>
    <w:rsid w:val="00534A3E"/>
    <w:rsid w:val="00555FF5"/>
    <w:rsid w:val="00577242"/>
    <w:rsid w:val="00587D20"/>
    <w:rsid w:val="005970C3"/>
    <w:rsid w:val="005A3EBA"/>
    <w:rsid w:val="005D5950"/>
    <w:rsid w:val="005D608A"/>
    <w:rsid w:val="00600433"/>
    <w:rsid w:val="0066288D"/>
    <w:rsid w:val="006644C3"/>
    <w:rsid w:val="00693182"/>
    <w:rsid w:val="006C0713"/>
    <w:rsid w:val="00702F30"/>
    <w:rsid w:val="007226B8"/>
    <w:rsid w:val="00722A2F"/>
    <w:rsid w:val="00725D76"/>
    <w:rsid w:val="00726386"/>
    <w:rsid w:val="0073212B"/>
    <w:rsid w:val="00740D04"/>
    <w:rsid w:val="00741B29"/>
    <w:rsid w:val="0077271B"/>
    <w:rsid w:val="00774A89"/>
    <w:rsid w:val="007A254D"/>
    <w:rsid w:val="007B20B4"/>
    <w:rsid w:val="007D6C97"/>
    <w:rsid w:val="00800B8A"/>
    <w:rsid w:val="00834D05"/>
    <w:rsid w:val="00835706"/>
    <w:rsid w:val="008617CF"/>
    <w:rsid w:val="008622B4"/>
    <w:rsid w:val="0086581D"/>
    <w:rsid w:val="00865A31"/>
    <w:rsid w:val="008872F8"/>
    <w:rsid w:val="008E5D7C"/>
    <w:rsid w:val="00901CDD"/>
    <w:rsid w:val="00960C16"/>
    <w:rsid w:val="0097035E"/>
    <w:rsid w:val="009A5B55"/>
    <w:rsid w:val="009A7F28"/>
    <w:rsid w:val="009B6F5A"/>
    <w:rsid w:val="009C033D"/>
    <w:rsid w:val="009C5C2B"/>
    <w:rsid w:val="009E307F"/>
    <w:rsid w:val="009E356C"/>
    <w:rsid w:val="009F5C43"/>
    <w:rsid w:val="00A060B5"/>
    <w:rsid w:val="00A131FA"/>
    <w:rsid w:val="00A17902"/>
    <w:rsid w:val="00A2469F"/>
    <w:rsid w:val="00A52830"/>
    <w:rsid w:val="00A61F2E"/>
    <w:rsid w:val="00A638BF"/>
    <w:rsid w:val="00A76AFA"/>
    <w:rsid w:val="00AA3512"/>
    <w:rsid w:val="00AB6A25"/>
    <w:rsid w:val="00AC5A9E"/>
    <w:rsid w:val="00B24873"/>
    <w:rsid w:val="00B30C18"/>
    <w:rsid w:val="00B37B93"/>
    <w:rsid w:val="00B464D3"/>
    <w:rsid w:val="00B70E34"/>
    <w:rsid w:val="00B72F5C"/>
    <w:rsid w:val="00B9498A"/>
    <w:rsid w:val="00B9749C"/>
    <w:rsid w:val="00BA4BC4"/>
    <w:rsid w:val="00BB5362"/>
    <w:rsid w:val="00BD453E"/>
    <w:rsid w:val="00BF1F24"/>
    <w:rsid w:val="00C31E1C"/>
    <w:rsid w:val="00C55D16"/>
    <w:rsid w:val="00C62CED"/>
    <w:rsid w:val="00C8063B"/>
    <w:rsid w:val="00C87E4F"/>
    <w:rsid w:val="00C9148B"/>
    <w:rsid w:val="00C93AFA"/>
    <w:rsid w:val="00C96372"/>
    <w:rsid w:val="00CC2C6D"/>
    <w:rsid w:val="00CD215B"/>
    <w:rsid w:val="00CF1574"/>
    <w:rsid w:val="00D171AC"/>
    <w:rsid w:val="00D32DCE"/>
    <w:rsid w:val="00D36285"/>
    <w:rsid w:val="00D64AE6"/>
    <w:rsid w:val="00D73861"/>
    <w:rsid w:val="00DA0A45"/>
    <w:rsid w:val="00DB1D49"/>
    <w:rsid w:val="00DD73F5"/>
    <w:rsid w:val="00DE1986"/>
    <w:rsid w:val="00E4385C"/>
    <w:rsid w:val="00E66AFC"/>
    <w:rsid w:val="00E72DBD"/>
    <w:rsid w:val="00E81499"/>
    <w:rsid w:val="00EA2F30"/>
    <w:rsid w:val="00EB5F5C"/>
    <w:rsid w:val="00EC5C7A"/>
    <w:rsid w:val="00ED0C08"/>
    <w:rsid w:val="00F120C4"/>
    <w:rsid w:val="00F1423A"/>
    <w:rsid w:val="00F77EEE"/>
    <w:rsid w:val="00F84ABF"/>
    <w:rsid w:val="00FA1C41"/>
    <w:rsid w:val="00FB653A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3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qFormat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Hashtag">
    <w:name w:val="Hashtag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semiHidden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2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2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3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5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7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SmartHyperlink">
    <w:name w:val="Smart Hyperlink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1f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2fb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3f6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4d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5c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6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76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84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92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UnresolvedMention">
    <w:name w:val="Unresolved 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TotalTime>0</TotalTime>
  <Pages>3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2021-11-09T09:56:00Z</dcterms:created>
  <dcterms:modified xsi:type="dcterms:W3CDTF">2021-11-23T16:03:00Z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